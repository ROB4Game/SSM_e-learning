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Spec="center" w:tblpY="-5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Tabel de aspect"/>
      </w:tblPr>
      <w:tblGrid>
        <w:gridCol w:w="764"/>
        <w:gridCol w:w="4329"/>
        <w:gridCol w:w="1600"/>
        <w:gridCol w:w="3876"/>
        <w:gridCol w:w="242"/>
        <w:gridCol w:w="246"/>
      </w:tblGrid>
      <w:tr w:rsidR="009C18B3" w:rsidRPr="001D3054" w14:paraId="112A4C20" w14:textId="77777777" w:rsidTr="002B72CA">
        <w:trPr>
          <w:trHeight w:val="779"/>
        </w:trPr>
        <w:tc>
          <w:tcPr>
            <w:tcW w:w="11057" w:type="dxa"/>
            <w:gridSpan w:val="6"/>
            <w:tcMar>
              <w:top w:w="216" w:type="dxa"/>
              <w:left w:w="115" w:type="dxa"/>
              <w:right w:w="115" w:type="dxa"/>
            </w:tcMar>
            <w:vAlign w:val="bottom"/>
          </w:tcPr>
          <w:p w14:paraId="77299446" w14:textId="3B45C942" w:rsidR="009C18B3" w:rsidRPr="001D3054" w:rsidRDefault="009C18B3" w:rsidP="003B0218">
            <w:pPr>
              <w:pStyle w:val="Heading2"/>
              <w:rPr>
                <w:rFonts w:asciiTheme="minorHAnsi" w:hAnsiTheme="minorHAnsi" w:cstheme="minorHAnsi"/>
                <w:b/>
                <w:bCs/>
                <w:sz w:val="96"/>
                <w:szCs w:val="96"/>
              </w:rPr>
            </w:pPr>
            <w:r w:rsidRPr="001D3054">
              <w:rPr>
                <w:rFonts w:asciiTheme="minorHAnsi" w:hAnsiTheme="minorHAnsi" w:cstheme="minorHAnsi"/>
                <w:b/>
                <w:bCs/>
                <w:sz w:val="96"/>
                <w:szCs w:val="96"/>
              </w:rPr>
              <w:t>Certificat</w:t>
            </w:r>
          </w:p>
        </w:tc>
      </w:tr>
      <w:tr w:rsidR="003B0218" w:rsidRPr="001D3054" w14:paraId="5DEB970C" w14:textId="77777777" w:rsidTr="002B72CA">
        <w:trPr>
          <w:trHeight w:val="301"/>
        </w:trPr>
        <w:tc>
          <w:tcPr>
            <w:tcW w:w="11057" w:type="dxa"/>
            <w:gridSpan w:val="6"/>
            <w:vAlign w:val="bottom"/>
          </w:tcPr>
          <w:p w14:paraId="5B6DA437" w14:textId="408856C9" w:rsidR="00A919FF" w:rsidRDefault="00786DDE" w:rsidP="00786DDE">
            <w:pPr>
              <w:pStyle w:val="Heading3"/>
              <w:rPr>
                <w:rFonts w:cstheme="minorHAnsi"/>
                <w:color w:val="auto"/>
              </w:rPr>
            </w:pPr>
            <w:r w:rsidRPr="004C3795">
              <w:rPr>
                <w:rFonts w:cstheme="minorHAnsi"/>
                <w:caps w:val="0"/>
                <w:color w:val="auto"/>
                <w:sz w:val="28"/>
                <w:szCs w:val="28"/>
                <w:lang w:val="ru-RU"/>
              </w:rPr>
              <w:t xml:space="preserve">№ </w:t>
            </w:r>
            <w:r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>01</w:t>
            </w:r>
            <w:r w:rsidRPr="004C3795">
              <w:rPr>
                <w:rFonts w:cstheme="minorHAnsi"/>
                <w:caps w:val="0"/>
                <w:color w:val="auto"/>
                <w:sz w:val="28"/>
                <w:szCs w:val="28"/>
                <w:lang w:val="ru-RU"/>
              </w:rPr>
              <w:t xml:space="preserve"> </w:t>
            </w:r>
            <w:r w:rsidRPr="004C3795"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>din</w:t>
            </w:r>
            <w:r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 xml:space="preserve"> </w:t>
            </w:r>
            <w:r w:rsidR="006D1B27"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>{</w:t>
            </w:r>
            <w:r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>DATE</w:t>
            </w:r>
            <w:r w:rsidR="006D1B27">
              <w:rPr>
                <w:rFonts w:cstheme="minorHAnsi"/>
                <w:caps w:val="0"/>
                <w:color w:val="auto"/>
                <w:sz w:val="28"/>
                <w:szCs w:val="28"/>
                <w:lang w:val="ro-MD"/>
              </w:rPr>
              <w:t>}</w:t>
            </w:r>
          </w:p>
          <w:p w14:paraId="590CDF9E" w14:textId="375BE504" w:rsidR="003B0218" w:rsidRPr="004C3795" w:rsidRDefault="00000000" w:rsidP="009C18B3">
            <w:pPr>
              <w:pStyle w:val="Heading3"/>
              <w:rPr>
                <w:rFonts w:cstheme="minorHAnsi"/>
                <w:color w:val="auto"/>
              </w:rPr>
            </w:pPr>
            <w:sdt>
              <w:sdtPr>
                <w:rPr>
                  <w:rFonts w:cstheme="minorHAnsi"/>
                  <w:color w:val="auto"/>
                </w:rPr>
                <w:id w:val="-1513449137"/>
                <w:placeholder>
                  <w:docPart w:val="71412B2BC1A04FB2A3B36E2AEAFF456D"/>
                </w:placeholder>
                <w:temporary/>
                <w:showingPlcHdr/>
                <w15:appearance w15:val="hidden"/>
              </w:sdtPr>
              <w:sdtContent>
                <w:r w:rsidR="003B0218" w:rsidRPr="004C3795">
                  <w:rPr>
                    <w:rFonts w:cstheme="minorHAnsi"/>
                    <w:color w:val="auto"/>
                    <w:sz w:val="28"/>
                    <w:szCs w:val="22"/>
                    <w:lang w:bidi="ro-RO"/>
                  </w:rPr>
                  <w:t>Se certifică faptul că</w:t>
                </w:r>
              </w:sdtContent>
            </w:sdt>
          </w:p>
        </w:tc>
      </w:tr>
      <w:tr w:rsidR="009C18B3" w:rsidRPr="001D3054" w14:paraId="7CBE29E4" w14:textId="77777777" w:rsidTr="002B72CA">
        <w:trPr>
          <w:trHeight w:val="473"/>
        </w:trPr>
        <w:tc>
          <w:tcPr>
            <w:tcW w:w="11057" w:type="dxa"/>
            <w:gridSpan w:val="6"/>
            <w:vAlign w:val="center"/>
          </w:tcPr>
          <w:p w14:paraId="0CCF6D2E" w14:textId="77777777" w:rsidR="001D3054" w:rsidRPr="003B0218" w:rsidRDefault="001D3054" w:rsidP="009C18B3">
            <w:pPr>
              <w:pStyle w:val="Heading1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BCF5A0B" w14:textId="5534FDD6" w:rsidR="009C18B3" w:rsidRPr="003B0218" w:rsidRDefault="006D1B27" w:rsidP="009C18B3">
            <w:pPr>
              <w:pStyle w:val="Heading1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{</w:t>
            </w:r>
            <w:r w:rsidR="00786DDE">
              <w:rPr>
                <w:rFonts w:asciiTheme="minorHAnsi" w:hAnsiTheme="minorHAnsi" w:cstheme="minorHAnsi"/>
                <w:b/>
                <w:bCs/>
              </w:rPr>
              <w:t>NUME</w:t>
            </w:r>
            <w:r>
              <w:rPr>
                <w:rFonts w:asciiTheme="minorHAnsi" w:hAnsiTheme="minorHAnsi" w:cstheme="minorHAnsi"/>
                <w:b/>
                <w:bCs/>
              </w:rPr>
              <w:t>}</w:t>
            </w:r>
          </w:p>
        </w:tc>
      </w:tr>
      <w:tr w:rsidR="004C3795" w:rsidRPr="004C3795" w14:paraId="6576D37C" w14:textId="77777777" w:rsidTr="002B72CA">
        <w:trPr>
          <w:trHeight w:val="260"/>
        </w:trPr>
        <w:tc>
          <w:tcPr>
            <w:tcW w:w="11057" w:type="dxa"/>
            <w:gridSpan w:val="6"/>
            <w:vAlign w:val="center"/>
          </w:tcPr>
          <w:p w14:paraId="0773106F" w14:textId="77777777" w:rsidR="001D3054" w:rsidRPr="004C3795" w:rsidRDefault="001D3054" w:rsidP="001D3054">
            <w:pPr>
              <w:ind w:left="1171" w:right="1023"/>
              <w:rPr>
                <w:rFonts w:cstheme="minorHAnsi"/>
                <w:color w:val="auto"/>
                <w:sz w:val="20"/>
                <w:szCs w:val="20"/>
              </w:rPr>
            </w:pPr>
          </w:p>
          <w:p w14:paraId="2659FE20" w14:textId="3936D416" w:rsidR="009C18B3" w:rsidRPr="004C3795" w:rsidRDefault="00D806AB" w:rsidP="001D3054">
            <w:pPr>
              <w:ind w:left="1313" w:right="1023"/>
              <w:rPr>
                <w:rFonts w:cstheme="minorHAnsi"/>
                <w:color w:val="auto"/>
                <w:sz w:val="28"/>
              </w:rPr>
            </w:pPr>
            <w:r w:rsidRPr="004C3795">
              <w:rPr>
                <w:rFonts w:cstheme="minorHAnsi"/>
                <w:color w:val="auto"/>
                <w:sz w:val="28"/>
              </w:rPr>
              <w:t>a finalizat cu succes cursul de instruire privind acordarea primului ajutor în caz de accidentare în muncă</w:t>
            </w:r>
          </w:p>
        </w:tc>
      </w:tr>
      <w:tr w:rsidR="004C3795" w:rsidRPr="004C3795" w14:paraId="74CEEB4B" w14:textId="77777777" w:rsidTr="002B72CA">
        <w:trPr>
          <w:trHeight w:val="17"/>
        </w:trPr>
        <w:tc>
          <w:tcPr>
            <w:tcW w:w="11057" w:type="dxa"/>
            <w:gridSpan w:val="6"/>
            <w:tcMar>
              <w:top w:w="288" w:type="dxa"/>
              <w:left w:w="115" w:type="dxa"/>
              <w:right w:w="115" w:type="dxa"/>
            </w:tcMar>
          </w:tcPr>
          <w:p w14:paraId="1A9C2F4A" w14:textId="4363E65F" w:rsidR="009C18B3" w:rsidRPr="004C3795" w:rsidRDefault="00227C00" w:rsidP="003B0218">
            <w:pPr>
              <w:pStyle w:val="Heading3"/>
              <w:spacing w:before="0"/>
              <w:jc w:val="both"/>
              <w:rPr>
                <w:rFonts w:cstheme="minorHAnsi"/>
                <w:color w:val="auto"/>
                <w:sz w:val="20"/>
                <w:szCs w:val="20"/>
              </w:rPr>
            </w:pPr>
            <w:r w:rsidRPr="004C3795">
              <w:rPr>
                <w:rFonts w:cstheme="minorHAnsi"/>
                <w:noProof/>
                <w:color w:val="auto"/>
                <w:sz w:val="20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293FAD87" wp14:editId="18C2EA27">
                  <wp:simplePos x="0" y="0"/>
                  <wp:positionH relativeFrom="column">
                    <wp:posOffset>1916278</wp:posOffset>
                  </wp:positionH>
                  <wp:positionV relativeFrom="paragraph">
                    <wp:posOffset>-2221103</wp:posOffset>
                  </wp:positionV>
                  <wp:extent cx="3046095" cy="2688590"/>
                  <wp:effectExtent l="0" t="0" r="1905" b="0"/>
                  <wp:wrapNone/>
                  <wp:docPr id="7" name="Imagine 7" descr="O imagine care conține text, grafice vectoriale&#10;&#10;Descriere generată auto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ine 7" descr="O imagine care conține text, grafice vectoriale&#10;&#10;Descriere generată automat"/>
                          <pic:cNvPicPr/>
                        </pic:nvPicPr>
                        <pic:blipFill>
                          <a:blip r:embed="rId11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095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3795" w:rsidRPr="004C3795" w14:paraId="55CCB4C4" w14:textId="77777777" w:rsidTr="002B72CA">
        <w:trPr>
          <w:gridAfter w:val="1"/>
          <w:wAfter w:w="246" w:type="dxa"/>
          <w:trHeight w:val="301"/>
        </w:trPr>
        <w:tc>
          <w:tcPr>
            <w:tcW w:w="764" w:type="dxa"/>
            <w:tcMar>
              <w:top w:w="101" w:type="dxa"/>
              <w:left w:w="115" w:type="dxa"/>
              <w:bottom w:w="29" w:type="dxa"/>
              <w:right w:w="115" w:type="dxa"/>
            </w:tcMar>
          </w:tcPr>
          <w:p w14:paraId="389B74A7" w14:textId="77777777" w:rsidR="009C18B3" w:rsidRPr="004C3795" w:rsidRDefault="009C18B3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  <w:tc>
          <w:tcPr>
            <w:tcW w:w="4329" w:type="dxa"/>
            <w:tcBorders>
              <w:left w:val="nil"/>
              <w:bottom w:val="single" w:sz="4" w:space="0" w:color="auto"/>
            </w:tcBorders>
            <w:vAlign w:val="center"/>
          </w:tcPr>
          <w:p w14:paraId="3ED709FA" w14:textId="2D2A6FEE" w:rsidR="001D3054" w:rsidRPr="004C3795" w:rsidRDefault="002B72CA" w:rsidP="003B0218">
            <w:pPr>
              <w:ind w:left="0" w:right="0"/>
              <w:rPr>
                <w:rFonts w:cstheme="minorHAnsi"/>
                <w:color w:val="auto"/>
                <w:sz w:val="24"/>
                <w:szCs w:val="24"/>
              </w:rPr>
            </w:pPr>
            <w:r w:rsidRPr="004C3795">
              <w:rPr>
                <w:rFonts w:cstheme="minorHAnsi"/>
                <w:b/>
                <w:bCs/>
                <w:color w:val="auto"/>
                <w:sz w:val="28"/>
              </w:rPr>
              <w:t>Crăciuneac Iurie</w:t>
            </w:r>
          </w:p>
        </w:tc>
        <w:tc>
          <w:tcPr>
            <w:tcW w:w="1600" w:type="dxa"/>
            <w:tcMar>
              <w:left w:w="115" w:type="dxa"/>
              <w:bottom w:w="29" w:type="dxa"/>
              <w:right w:w="115" w:type="dxa"/>
            </w:tcMar>
            <w:vAlign w:val="center"/>
          </w:tcPr>
          <w:p w14:paraId="5AA69775" w14:textId="77777777" w:rsidR="009C18B3" w:rsidRPr="004C3795" w:rsidRDefault="009C18B3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  <w:tc>
          <w:tcPr>
            <w:tcW w:w="3876" w:type="dxa"/>
            <w:tcBorders>
              <w:bottom w:val="single" w:sz="4" w:space="0" w:color="auto"/>
            </w:tcBorders>
            <w:tcMar>
              <w:top w:w="101" w:type="dxa"/>
              <w:left w:w="115" w:type="dxa"/>
              <w:bottom w:w="29" w:type="dxa"/>
              <w:right w:w="115" w:type="dxa"/>
            </w:tcMar>
            <w:vAlign w:val="center"/>
          </w:tcPr>
          <w:p w14:paraId="440D42F6" w14:textId="796F9832" w:rsidR="001D3054" w:rsidRPr="004C3795" w:rsidRDefault="001D3054" w:rsidP="003B0218">
            <w:pPr>
              <w:ind w:left="0" w:right="0"/>
              <w:rPr>
                <w:rFonts w:cstheme="minorHAnsi"/>
                <w:color w:val="auto"/>
                <w:sz w:val="24"/>
                <w:szCs w:val="24"/>
              </w:rPr>
            </w:pPr>
          </w:p>
        </w:tc>
        <w:tc>
          <w:tcPr>
            <w:tcW w:w="242" w:type="dxa"/>
          </w:tcPr>
          <w:p w14:paraId="4BCEC0F1" w14:textId="77777777" w:rsidR="009C18B3" w:rsidRPr="004C3795" w:rsidRDefault="009C18B3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</w:tr>
      <w:tr w:rsidR="002B72CA" w:rsidRPr="004C3795" w14:paraId="4A668568" w14:textId="77777777" w:rsidTr="002B72CA">
        <w:trPr>
          <w:gridAfter w:val="1"/>
          <w:wAfter w:w="246" w:type="dxa"/>
          <w:trHeight w:val="301"/>
        </w:trPr>
        <w:tc>
          <w:tcPr>
            <w:tcW w:w="764" w:type="dxa"/>
            <w:tcBorders>
              <w:top w:val="single" w:sz="4" w:space="0" w:color="auto"/>
            </w:tcBorders>
            <w:tcMar>
              <w:top w:w="101" w:type="dxa"/>
              <w:left w:w="115" w:type="dxa"/>
              <w:bottom w:w="29" w:type="dxa"/>
              <w:right w:w="115" w:type="dxa"/>
            </w:tcMar>
          </w:tcPr>
          <w:p w14:paraId="720E4123" w14:textId="77777777" w:rsidR="002B72CA" w:rsidRPr="004C3795" w:rsidRDefault="002B72CA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  <w:tc>
          <w:tcPr>
            <w:tcW w:w="4329" w:type="dxa"/>
            <w:tcBorders>
              <w:top w:val="single" w:sz="4" w:space="0" w:color="auto"/>
              <w:left w:val="nil"/>
            </w:tcBorders>
            <w:vAlign w:val="center"/>
          </w:tcPr>
          <w:p w14:paraId="27E5D0AE" w14:textId="4F8F4C38" w:rsidR="002B72CA" w:rsidRPr="004C3795" w:rsidRDefault="002B72CA" w:rsidP="003B0218">
            <w:pPr>
              <w:ind w:left="0" w:right="0"/>
              <w:rPr>
                <w:rFonts w:cstheme="minorHAnsi"/>
                <w:color w:val="auto"/>
                <w:sz w:val="28"/>
              </w:rPr>
            </w:pPr>
            <w:r w:rsidRPr="004C3795">
              <w:rPr>
                <w:rFonts w:cstheme="minorHAnsi"/>
                <w:color w:val="auto"/>
                <w:sz w:val="28"/>
              </w:rPr>
              <w:t>Director „Siguranța muncii” S.R.L.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tcMar>
              <w:left w:w="115" w:type="dxa"/>
              <w:bottom w:w="29" w:type="dxa"/>
              <w:right w:w="115" w:type="dxa"/>
            </w:tcMar>
            <w:vAlign w:val="center"/>
          </w:tcPr>
          <w:p w14:paraId="36836B85" w14:textId="77777777" w:rsidR="002B72CA" w:rsidRPr="004C3795" w:rsidRDefault="002B72CA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  <w:tc>
          <w:tcPr>
            <w:tcW w:w="3876" w:type="dxa"/>
            <w:tcBorders>
              <w:top w:val="single" w:sz="4" w:space="0" w:color="auto"/>
            </w:tcBorders>
            <w:tcMar>
              <w:top w:w="101" w:type="dxa"/>
              <w:left w:w="115" w:type="dxa"/>
              <w:bottom w:w="29" w:type="dxa"/>
              <w:right w:w="115" w:type="dxa"/>
            </w:tcMar>
            <w:vAlign w:val="center"/>
          </w:tcPr>
          <w:p w14:paraId="6AC08BA8" w14:textId="77777777" w:rsidR="002B72CA" w:rsidRPr="004C3795" w:rsidRDefault="002B72CA" w:rsidP="003B0218">
            <w:pPr>
              <w:ind w:left="0" w:right="0"/>
              <w:rPr>
                <w:rFonts w:cstheme="minorHAnsi"/>
                <w:color w:val="auto"/>
                <w:sz w:val="24"/>
                <w:szCs w:val="24"/>
              </w:rPr>
            </w:pPr>
          </w:p>
        </w:tc>
        <w:tc>
          <w:tcPr>
            <w:tcW w:w="242" w:type="dxa"/>
          </w:tcPr>
          <w:p w14:paraId="77BA8AAA" w14:textId="77777777" w:rsidR="002B72CA" w:rsidRPr="004C3795" w:rsidRDefault="002B72CA" w:rsidP="009C18B3">
            <w:pPr>
              <w:ind w:left="0" w:right="0"/>
              <w:rPr>
                <w:rFonts w:cstheme="minorHAnsi"/>
                <w:color w:val="auto"/>
              </w:rPr>
            </w:pPr>
          </w:p>
        </w:tc>
      </w:tr>
    </w:tbl>
    <w:p w14:paraId="3E27D989" w14:textId="70664B05" w:rsidR="003B0218" w:rsidRPr="004C3795" w:rsidRDefault="003B0218" w:rsidP="003B0218">
      <w:pPr>
        <w:spacing w:before="240"/>
        <w:ind w:left="6804" w:right="283"/>
        <w:jc w:val="left"/>
        <w:rPr>
          <w:rFonts w:cstheme="minorHAnsi"/>
          <w:i/>
          <w:iCs/>
          <w:color w:val="auto"/>
          <w:sz w:val="24"/>
          <w:szCs w:val="22"/>
        </w:rPr>
      </w:pPr>
      <w:r w:rsidRPr="004C3795">
        <w:rPr>
          <w:rFonts w:cstheme="minorHAnsi"/>
          <w:i/>
          <w:iCs/>
          <w:color w:val="auto"/>
          <w:sz w:val="24"/>
          <w:szCs w:val="22"/>
        </w:rPr>
        <w:t xml:space="preserve">Eliberat </w:t>
      </w:r>
      <w:r w:rsidRPr="004C3795">
        <w:rPr>
          <w:rFonts w:cstheme="minorHAnsi"/>
          <w:i/>
          <w:iCs/>
          <w:color w:val="auto"/>
          <w:sz w:val="24"/>
          <w:szCs w:val="22"/>
        </w:rPr>
        <w:tab/>
      </w:r>
      <w:r w:rsidRPr="004C3795">
        <w:rPr>
          <w:rFonts w:cstheme="minorHAnsi"/>
          <w:i/>
          <w:iCs/>
          <w:color w:val="auto"/>
          <w:sz w:val="24"/>
          <w:szCs w:val="22"/>
        </w:rPr>
        <w:tab/>
      </w:r>
      <w:r w:rsidR="006D1B27">
        <w:rPr>
          <w:rFonts w:cstheme="minorHAnsi"/>
          <w:i/>
          <w:iCs/>
          <w:color w:val="auto"/>
          <w:sz w:val="24"/>
          <w:szCs w:val="22"/>
        </w:rPr>
        <w:t>{</w:t>
      </w:r>
      <w:r w:rsidR="00786DDE">
        <w:rPr>
          <w:rFonts w:cstheme="minorHAnsi"/>
          <w:i/>
          <w:iCs/>
          <w:color w:val="auto"/>
          <w:sz w:val="24"/>
          <w:szCs w:val="22"/>
        </w:rPr>
        <w:t>DATE</w:t>
      </w:r>
      <w:r w:rsidR="006D1B27">
        <w:rPr>
          <w:rFonts w:cstheme="minorHAnsi"/>
          <w:i/>
          <w:iCs/>
          <w:color w:val="auto"/>
          <w:sz w:val="24"/>
          <w:szCs w:val="22"/>
        </w:rPr>
        <w:t>}</w:t>
      </w:r>
    </w:p>
    <w:p w14:paraId="237397C8" w14:textId="30E95AD8" w:rsidR="00F329D2" w:rsidRPr="003B0218" w:rsidRDefault="003B0218" w:rsidP="003B0218">
      <w:pPr>
        <w:ind w:left="6804" w:right="283"/>
        <w:jc w:val="left"/>
        <w:rPr>
          <w:rFonts w:cstheme="minorHAnsi"/>
          <w:i/>
          <w:iCs/>
          <w:sz w:val="24"/>
          <w:szCs w:val="22"/>
        </w:rPr>
      </w:pPr>
      <w:r w:rsidRPr="004C3795">
        <w:rPr>
          <w:rFonts w:cstheme="minorHAnsi"/>
          <w:i/>
          <w:iCs/>
          <w:color w:val="auto"/>
          <w:sz w:val="24"/>
          <w:szCs w:val="22"/>
        </w:rPr>
        <w:t xml:space="preserve">Valabil până la </w:t>
      </w:r>
      <w:r w:rsidRPr="004C3795">
        <w:rPr>
          <w:rFonts w:cstheme="minorHAnsi"/>
          <w:i/>
          <w:iCs/>
          <w:color w:val="auto"/>
          <w:sz w:val="24"/>
          <w:szCs w:val="22"/>
        </w:rPr>
        <w:tab/>
      </w:r>
      <w:r w:rsidR="006D1B27">
        <w:rPr>
          <w:rFonts w:cstheme="minorHAnsi"/>
          <w:i/>
          <w:iCs/>
          <w:color w:val="auto"/>
          <w:sz w:val="24"/>
          <w:szCs w:val="22"/>
        </w:rPr>
        <w:t>{</w:t>
      </w:r>
      <w:r w:rsidR="00786DDE">
        <w:rPr>
          <w:rFonts w:cstheme="minorHAnsi"/>
          <w:i/>
          <w:iCs/>
          <w:color w:val="auto"/>
          <w:sz w:val="24"/>
          <w:szCs w:val="22"/>
        </w:rPr>
        <w:t>DATE3yr</w:t>
      </w:r>
      <w:r w:rsidR="006D1B27">
        <w:rPr>
          <w:rFonts w:cstheme="minorHAnsi"/>
          <w:i/>
          <w:iCs/>
          <w:color w:val="auto"/>
          <w:sz w:val="24"/>
          <w:szCs w:val="22"/>
        </w:rPr>
        <w:t>}</w:t>
      </w:r>
      <w:r w:rsidR="00F329D2" w:rsidRPr="001D3054">
        <w:rPr>
          <w:rFonts w:cstheme="minorHAnsi"/>
        </w:rPr>
        <w:br w:type="page"/>
      </w:r>
    </w:p>
    <w:p w14:paraId="23A53987" w14:textId="77777777" w:rsidR="001777FE" w:rsidRPr="001D3054" w:rsidRDefault="001777FE" w:rsidP="001777FE">
      <w:pPr>
        <w:rPr>
          <w:rFonts w:cstheme="minorHAnsi"/>
          <w:b/>
          <w:sz w:val="24"/>
          <w:szCs w:val="24"/>
        </w:rPr>
      </w:pPr>
    </w:p>
    <w:p w14:paraId="5BFCC90E" w14:textId="77777777" w:rsidR="00227C00" w:rsidRDefault="00227C00" w:rsidP="001777FE">
      <w:pPr>
        <w:rPr>
          <w:rFonts w:cstheme="minorHAnsi"/>
          <w:b/>
          <w:color w:val="auto"/>
          <w:sz w:val="24"/>
          <w:szCs w:val="24"/>
        </w:rPr>
      </w:pPr>
    </w:p>
    <w:p w14:paraId="507BAA18" w14:textId="55AFFFFF" w:rsidR="003B0218" w:rsidRDefault="001777FE" w:rsidP="001777FE">
      <w:pPr>
        <w:rPr>
          <w:rFonts w:cstheme="minorHAnsi"/>
          <w:b/>
          <w:color w:val="auto"/>
          <w:sz w:val="24"/>
          <w:szCs w:val="24"/>
        </w:rPr>
      </w:pPr>
      <w:r w:rsidRPr="001D3054">
        <w:rPr>
          <w:rFonts w:cstheme="minorHAnsi"/>
          <w:b/>
          <w:color w:val="auto"/>
          <w:sz w:val="24"/>
          <w:szCs w:val="24"/>
        </w:rPr>
        <w:t xml:space="preserve">EXTRAS </w:t>
      </w:r>
    </w:p>
    <w:p w14:paraId="3D87FF95" w14:textId="69909D5B" w:rsidR="001777FE" w:rsidRPr="001D3054" w:rsidRDefault="001777FE" w:rsidP="001777FE">
      <w:pPr>
        <w:rPr>
          <w:rFonts w:cstheme="minorHAnsi"/>
          <w:b/>
          <w:color w:val="auto"/>
          <w:sz w:val="24"/>
          <w:szCs w:val="24"/>
        </w:rPr>
      </w:pPr>
      <w:r w:rsidRPr="001D3054">
        <w:rPr>
          <w:rFonts w:cstheme="minorHAnsi"/>
          <w:b/>
          <w:color w:val="auto"/>
          <w:sz w:val="24"/>
          <w:szCs w:val="24"/>
        </w:rPr>
        <w:t xml:space="preserve">DIN PROCESUL-VERBAL </w:t>
      </w:r>
      <w:bookmarkStart w:id="0" w:name="_Hlk112874400"/>
      <w:r w:rsidRPr="001D3054">
        <w:rPr>
          <w:rFonts w:cstheme="minorHAnsi"/>
          <w:b/>
          <w:color w:val="auto"/>
          <w:sz w:val="24"/>
          <w:szCs w:val="24"/>
        </w:rPr>
        <w:t>№</w:t>
      </w:r>
      <w:bookmarkEnd w:id="0"/>
      <w:r w:rsidRPr="001D3054">
        <w:rPr>
          <w:rFonts w:cstheme="minorHAnsi"/>
          <w:b/>
          <w:color w:val="auto"/>
          <w:sz w:val="24"/>
          <w:szCs w:val="24"/>
        </w:rPr>
        <w:t xml:space="preserve"> 0</w:t>
      </w:r>
      <w:r w:rsidR="008D6FB3">
        <w:rPr>
          <w:rFonts w:cstheme="minorHAnsi"/>
          <w:b/>
          <w:color w:val="auto"/>
          <w:sz w:val="24"/>
          <w:szCs w:val="24"/>
        </w:rPr>
        <w:t>1</w:t>
      </w:r>
    </w:p>
    <w:p w14:paraId="2564C475" w14:textId="59573AB4" w:rsidR="001777FE" w:rsidRPr="001D3054" w:rsidRDefault="001777FE" w:rsidP="001777FE">
      <w:pPr>
        <w:rPr>
          <w:rFonts w:cstheme="minorHAnsi"/>
          <w:b/>
          <w:color w:val="auto"/>
          <w:sz w:val="24"/>
        </w:rPr>
      </w:pPr>
    </w:p>
    <w:p w14:paraId="25D1815D" w14:textId="77777777" w:rsidR="001777FE" w:rsidRPr="001D3054" w:rsidRDefault="001777FE" w:rsidP="001777FE">
      <w:pPr>
        <w:ind w:left="426" w:right="425"/>
        <w:jc w:val="both"/>
        <w:rPr>
          <w:rFonts w:cstheme="minorHAnsi"/>
          <w:color w:val="auto"/>
          <w:sz w:val="20"/>
          <w:szCs w:val="20"/>
        </w:rPr>
      </w:pPr>
      <w:r w:rsidRPr="001D3054">
        <w:rPr>
          <w:rFonts w:cstheme="minorHAnsi"/>
          <w:color w:val="auto"/>
          <w:sz w:val="20"/>
          <w:szCs w:val="20"/>
        </w:rPr>
        <w:t>În conformitate cu:</w:t>
      </w:r>
    </w:p>
    <w:p w14:paraId="715CA3D9" w14:textId="6539C7B7" w:rsidR="001777FE" w:rsidRPr="001D3054" w:rsidRDefault="001777FE" w:rsidP="001777FE">
      <w:pPr>
        <w:ind w:left="426" w:right="425"/>
        <w:jc w:val="both"/>
        <w:rPr>
          <w:rFonts w:cstheme="minorHAnsi"/>
          <w:color w:val="auto"/>
          <w:sz w:val="20"/>
          <w:szCs w:val="20"/>
        </w:rPr>
      </w:pPr>
      <w:r w:rsidRPr="001D3054">
        <w:rPr>
          <w:rFonts w:cstheme="minorHAnsi"/>
          <w:color w:val="auto"/>
          <w:sz w:val="20"/>
          <w:szCs w:val="20"/>
        </w:rPr>
        <w:t>-</w:t>
      </w:r>
      <w:r w:rsidRPr="001D3054">
        <w:rPr>
          <w:rFonts w:cstheme="minorHAnsi"/>
          <w:color w:val="auto"/>
          <w:sz w:val="20"/>
          <w:szCs w:val="20"/>
        </w:rPr>
        <w:tab/>
        <w:t>articolul 1</w:t>
      </w:r>
      <w:r w:rsidR="00601128" w:rsidRPr="001D3054">
        <w:rPr>
          <w:rFonts w:cstheme="minorHAnsi"/>
          <w:color w:val="auto"/>
          <w:sz w:val="20"/>
          <w:szCs w:val="20"/>
        </w:rPr>
        <w:t>2</w:t>
      </w:r>
      <w:r w:rsidRPr="001D3054">
        <w:rPr>
          <w:rFonts w:cstheme="minorHAnsi"/>
          <w:color w:val="auto"/>
          <w:sz w:val="20"/>
          <w:szCs w:val="20"/>
        </w:rPr>
        <w:t xml:space="preserve"> din Legea securității și sănătății în muncă № 186 din 10.07.2008</w:t>
      </w:r>
    </w:p>
    <w:p w14:paraId="0A06BE96" w14:textId="4949535F" w:rsidR="001777FE" w:rsidRPr="001D3054" w:rsidRDefault="001777FE" w:rsidP="00374A49">
      <w:pPr>
        <w:ind w:left="426" w:right="425"/>
        <w:jc w:val="both"/>
        <w:rPr>
          <w:rFonts w:cstheme="minorHAnsi"/>
          <w:color w:val="auto"/>
          <w:sz w:val="22"/>
          <w:szCs w:val="22"/>
        </w:rPr>
      </w:pPr>
      <w:r w:rsidRPr="001D3054">
        <w:rPr>
          <w:rFonts w:cstheme="minorHAnsi"/>
          <w:color w:val="auto"/>
          <w:sz w:val="20"/>
          <w:szCs w:val="20"/>
        </w:rPr>
        <w:t>-</w:t>
      </w:r>
      <w:r w:rsidRPr="001D3054">
        <w:rPr>
          <w:rFonts w:cstheme="minorHAnsi"/>
          <w:color w:val="auto"/>
          <w:sz w:val="20"/>
          <w:szCs w:val="20"/>
        </w:rPr>
        <w:tab/>
        <w:t xml:space="preserve">pct. 71, 73-75 din Regulamentul privind modul de organizare a activităților de protecție a lucrătorilor la locul de muncă </w:t>
      </w:r>
      <w:proofErr w:type="spellStart"/>
      <w:r w:rsidRPr="001D3054">
        <w:rPr>
          <w:rFonts w:cstheme="minorHAnsi"/>
          <w:color w:val="auto"/>
          <w:sz w:val="20"/>
          <w:szCs w:val="20"/>
        </w:rPr>
        <w:t>şi</w:t>
      </w:r>
      <w:proofErr w:type="spellEnd"/>
      <w:r w:rsidRPr="001D3054">
        <w:rPr>
          <w:rFonts w:cstheme="minorHAnsi"/>
          <w:color w:val="auto"/>
          <w:sz w:val="20"/>
          <w:szCs w:val="20"/>
        </w:rPr>
        <w:t xml:space="preserve"> prevenire a riscurilor profesionale, aprobat prin HG95/2009 și în urma verificării cunoștințelor însușite la cursul de instruire </w:t>
      </w:r>
      <w:r w:rsidR="00374A49" w:rsidRPr="001D3054">
        <w:rPr>
          <w:rFonts w:cstheme="minorHAnsi"/>
          <w:color w:val="auto"/>
          <w:sz w:val="20"/>
          <w:szCs w:val="20"/>
        </w:rPr>
        <w:t>privind acordarea primului ajutor în caz de accidentare în muncă</w:t>
      </w:r>
      <w:r w:rsidRPr="001D3054">
        <w:rPr>
          <w:rFonts w:cstheme="minorHAnsi"/>
          <w:color w:val="auto"/>
          <w:sz w:val="20"/>
          <w:szCs w:val="20"/>
        </w:rPr>
        <w:t>, cu conținut minim, aprobat la nivel de unitate</w:t>
      </w:r>
      <w:r w:rsidR="00752993">
        <w:rPr>
          <w:rFonts w:cstheme="minorHAnsi"/>
          <w:color w:val="auto"/>
          <w:sz w:val="20"/>
          <w:szCs w:val="20"/>
        </w:rPr>
        <w:t xml:space="preserve">: </w:t>
      </w:r>
      <w:r w:rsidRPr="001D3054">
        <w:rPr>
          <w:rFonts w:cstheme="minorHAnsi"/>
          <w:i/>
          <w:iCs/>
          <w:color w:val="auto"/>
          <w:sz w:val="20"/>
          <w:szCs w:val="20"/>
        </w:rPr>
        <w:t xml:space="preserve"> </w:t>
      </w:r>
      <w:bookmarkStart w:id="1" w:name="_Hlk126224439"/>
      <w:r w:rsidR="00374A49" w:rsidRPr="001D3054">
        <w:rPr>
          <w:rFonts w:cstheme="minorHAnsi"/>
          <w:i/>
          <w:iCs/>
          <w:color w:val="auto"/>
          <w:sz w:val="20"/>
          <w:szCs w:val="20"/>
        </w:rPr>
        <w:t xml:space="preserve">Principii generale de acordare a primului ajutor </w:t>
      </w:r>
      <w:proofErr w:type="spellStart"/>
      <w:r w:rsidR="00374A49" w:rsidRPr="001D3054">
        <w:rPr>
          <w:rFonts w:cstheme="minorHAnsi"/>
          <w:i/>
          <w:iCs/>
          <w:color w:val="auto"/>
          <w:sz w:val="20"/>
          <w:szCs w:val="20"/>
        </w:rPr>
        <w:t>premedical</w:t>
      </w:r>
      <w:proofErr w:type="spellEnd"/>
      <w:r w:rsidR="00374A49" w:rsidRPr="001D3054">
        <w:rPr>
          <w:rFonts w:cstheme="minorHAnsi"/>
          <w:i/>
          <w:iCs/>
          <w:color w:val="auto"/>
          <w:sz w:val="20"/>
          <w:szCs w:val="20"/>
        </w:rPr>
        <w:t xml:space="preserve"> în accidente la locul de muncă; Starea de </w:t>
      </w:r>
      <w:proofErr w:type="spellStart"/>
      <w:r w:rsidR="00374A49" w:rsidRPr="001D3054">
        <w:rPr>
          <w:rFonts w:cstheme="minorHAnsi"/>
          <w:i/>
          <w:iCs/>
          <w:color w:val="auto"/>
          <w:sz w:val="20"/>
          <w:szCs w:val="20"/>
        </w:rPr>
        <w:t>inconştienţă</w:t>
      </w:r>
      <w:proofErr w:type="spellEnd"/>
      <w:r w:rsidR="00374A49" w:rsidRPr="001D3054">
        <w:rPr>
          <w:rFonts w:cstheme="minorHAnsi"/>
          <w:i/>
          <w:iCs/>
          <w:color w:val="auto"/>
          <w:sz w:val="20"/>
          <w:szCs w:val="20"/>
        </w:rPr>
        <w:t xml:space="preserve">; Resuscitarea </w:t>
      </w:r>
      <w:proofErr w:type="spellStart"/>
      <w:r w:rsidR="00374A49" w:rsidRPr="001D3054">
        <w:rPr>
          <w:rFonts w:cstheme="minorHAnsi"/>
          <w:i/>
          <w:iCs/>
          <w:color w:val="auto"/>
          <w:sz w:val="20"/>
          <w:szCs w:val="20"/>
        </w:rPr>
        <w:t>cardiopulmonară</w:t>
      </w:r>
      <w:proofErr w:type="spellEnd"/>
      <w:r w:rsidR="00374A49" w:rsidRPr="001D3054">
        <w:rPr>
          <w:rFonts w:cstheme="minorHAnsi"/>
          <w:i/>
          <w:iCs/>
          <w:color w:val="auto"/>
          <w:sz w:val="20"/>
          <w:szCs w:val="20"/>
        </w:rPr>
        <w:t xml:space="preserve"> (masajul exterior al inimii); Plăgi; Fracturile; Temperaturile extreme; Alte </w:t>
      </w:r>
      <w:proofErr w:type="spellStart"/>
      <w:r w:rsidR="00374A49" w:rsidRPr="001D3054">
        <w:rPr>
          <w:rFonts w:cstheme="minorHAnsi"/>
          <w:i/>
          <w:iCs/>
          <w:color w:val="auto"/>
          <w:sz w:val="20"/>
          <w:szCs w:val="20"/>
        </w:rPr>
        <w:t>situaţii</w:t>
      </w:r>
      <w:proofErr w:type="spellEnd"/>
      <w:r w:rsidR="00374A49" w:rsidRPr="001D3054">
        <w:rPr>
          <w:rFonts w:cstheme="minorHAnsi"/>
          <w:i/>
          <w:iCs/>
          <w:color w:val="auto"/>
          <w:sz w:val="20"/>
          <w:szCs w:val="20"/>
        </w:rPr>
        <w:t xml:space="preserve"> care necesită prim ajutor</w:t>
      </w:r>
      <w:bookmarkEnd w:id="1"/>
      <w:r w:rsidRPr="001D3054">
        <w:rPr>
          <w:rFonts w:cstheme="minorHAnsi"/>
          <w:color w:val="auto"/>
          <w:sz w:val="20"/>
          <w:szCs w:val="20"/>
        </w:rPr>
        <w:t xml:space="preserve">, desfășurat la </w:t>
      </w:r>
      <w:r w:rsidR="006D1B27">
        <w:rPr>
          <w:rFonts w:cstheme="minorHAnsi"/>
          <w:color w:val="auto"/>
          <w:sz w:val="20"/>
          <w:szCs w:val="20"/>
        </w:rPr>
        <w:t>{</w:t>
      </w:r>
      <w:r w:rsidR="00786DDE">
        <w:rPr>
          <w:rFonts w:cstheme="minorHAnsi"/>
          <w:color w:val="auto"/>
          <w:sz w:val="20"/>
          <w:szCs w:val="20"/>
        </w:rPr>
        <w:t>DATE</w:t>
      </w:r>
      <w:r w:rsidR="006D1B27">
        <w:rPr>
          <w:rFonts w:cstheme="minorHAnsi"/>
          <w:color w:val="auto"/>
          <w:sz w:val="20"/>
          <w:szCs w:val="20"/>
        </w:rPr>
        <w:t>}</w:t>
      </w:r>
      <w:r w:rsidRPr="001D3054">
        <w:rPr>
          <w:rFonts w:cstheme="minorHAnsi"/>
          <w:color w:val="auto"/>
          <w:sz w:val="20"/>
          <w:szCs w:val="20"/>
        </w:rPr>
        <w:t>:</w:t>
      </w:r>
    </w:p>
    <w:p w14:paraId="3FCA329F" w14:textId="77777777" w:rsidR="001777FE" w:rsidRPr="001D3054" w:rsidRDefault="001777FE" w:rsidP="001777FE">
      <w:pPr>
        <w:spacing w:line="0" w:lineRule="atLeast"/>
        <w:ind w:right="-2"/>
        <w:rPr>
          <w:rFonts w:cstheme="minorHAnsi"/>
          <w:b/>
          <w:bCs/>
          <w:color w:val="auto"/>
          <w:sz w:val="12"/>
          <w:szCs w:val="12"/>
        </w:rPr>
      </w:pPr>
    </w:p>
    <w:p w14:paraId="4B04C518" w14:textId="5F414D8D" w:rsidR="001777FE" w:rsidRPr="001D3054" w:rsidRDefault="001777FE" w:rsidP="00374A49">
      <w:pPr>
        <w:spacing w:line="0" w:lineRule="atLeast"/>
        <w:ind w:left="426" w:right="-2"/>
        <w:rPr>
          <w:rFonts w:cstheme="minorHAnsi"/>
          <w:b/>
          <w:bCs/>
          <w:color w:val="auto"/>
          <w:sz w:val="24"/>
          <w:szCs w:val="24"/>
        </w:rPr>
      </w:pPr>
      <w:r w:rsidRPr="001D3054">
        <w:rPr>
          <w:rFonts w:cstheme="minorHAnsi"/>
          <w:b/>
          <w:bCs/>
          <w:color w:val="auto"/>
          <w:sz w:val="24"/>
          <w:szCs w:val="24"/>
        </w:rPr>
        <w:t>S-A HOTĂRÂT:</w:t>
      </w:r>
    </w:p>
    <w:p w14:paraId="110A0090" w14:textId="5DD768C8" w:rsidR="001777FE" w:rsidRPr="001D3054" w:rsidRDefault="001777FE" w:rsidP="001777FE">
      <w:pPr>
        <w:spacing w:line="0" w:lineRule="atLeast"/>
        <w:ind w:right="-2"/>
        <w:rPr>
          <w:rFonts w:cstheme="minorHAnsi"/>
          <w:b/>
          <w:bCs/>
          <w:sz w:val="12"/>
          <w:szCs w:val="12"/>
        </w:rPr>
      </w:pPr>
    </w:p>
    <w:p w14:paraId="47C45BCB" w14:textId="65B3256F" w:rsidR="001777FE" w:rsidRPr="001D3054" w:rsidRDefault="001777FE" w:rsidP="00227C00">
      <w:pPr>
        <w:pStyle w:val="ListParagraph"/>
        <w:numPr>
          <w:ilvl w:val="0"/>
          <w:numId w:val="1"/>
        </w:numPr>
        <w:suppressAutoHyphens w:val="0"/>
        <w:spacing w:line="0" w:lineRule="atLeast"/>
        <w:ind w:left="851" w:right="-2"/>
        <w:jc w:val="both"/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</w:pPr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A aprecia cu calificativul ADMIS </w:t>
      </w:r>
      <w:bookmarkStart w:id="2" w:name="_Hlk104846079"/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>audienții menționați în tabel</w:t>
      </w:r>
      <w:bookmarkEnd w:id="2"/>
    </w:p>
    <w:p w14:paraId="53025F86" w14:textId="5E227483" w:rsidR="001777FE" w:rsidRPr="001D3054" w:rsidRDefault="001777FE" w:rsidP="00227C00">
      <w:pPr>
        <w:pStyle w:val="ListParagraph"/>
        <w:numPr>
          <w:ilvl w:val="0"/>
          <w:numId w:val="1"/>
        </w:numPr>
        <w:suppressAutoHyphens w:val="0"/>
        <w:spacing w:line="0" w:lineRule="atLeast"/>
        <w:ind w:left="851" w:right="425"/>
        <w:jc w:val="both"/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</w:pPr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Audienții </w:t>
      </w:r>
      <w:bookmarkStart w:id="3" w:name="_Hlk126224500"/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care au absolvit cursul de instruire </w:t>
      </w:r>
      <w:r w:rsidR="00374A49"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>privind acordarea primului ajutor în caz de accidentare în muncă</w:t>
      </w:r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 se </w:t>
      </w:r>
      <w:bookmarkStart w:id="4" w:name="_Hlk104846146"/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atestă prin certificate de absolvire, valabile </w:t>
      </w:r>
      <w:r w:rsidR="00574E22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>36</w:t>
      </w:r>
      <w:r w:rsidRPr="001D3054">
        <w:rPr>
          <w:rFonts w:asciiTheme="minorHAnsi" w:eastAsia="Calibri" w:hAnsiTheme="minorHAnsi" w:cstheme="minorHAnsi"/>
          <w:b/>
          <w:sz w:val="20"/>
          <w:szCs w:val="20"/>
          <w:lang w:val="ro-RO" w:eastAsia="en-US"/>
        </w:rPr>
        <w:t xml:space="preserve"> de luni din data întocmirii prezentului proces-verbal</w:t>
      </w:r>
      <w:bookmarkEnd w:id="3"/>
      <w:bookmarkEnd w:id="4"/>
    </w:p>
    <w:p w14:paraId="1D177D49" w14:textId="6BB1E65C" w:rsidR="001777FE" w:rsidRPr="001D3054" w:rsidRDefault="001777FE" w:rsidP="001777FE">
      <w:pPr>
        <w:ind w:right="-2"/>
        <w:jc w:val="both"/>
        <w:rPr>
          <w:rFonts w:eastAsia="Calibri" w:cstheme="minorHAnsi"/>
          <w:b/>
          <w:sz w:val="16"/>
          <w:szCs w:val="16"/>
        </w:rPr>
      </w:pP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4111"/>
        <w:gridCol w:w="931"/>
        <w:gridCol w:w="2046"/>
      </w:tblGrid>
      <w:tr w:rsidR="00786DDE" w:rsidRPr="00752993" w14:paraId="012C067D" w14:textId="77777777" w:rsidTr="00312118">
        <w:trPr>
          <w:trHeight w:val="131"/>
          <w:jc w:val="center"/>
        </w:trPr>
        <w:tc>
          <w:tcPr>
            <w:tcW w:w="1838" w:type="dxa"/>
            <w:vAlign w:val="center"/>
          </w:tcPr>
          <w:p w14:paraId="292E18B0" w14:textId="77777777" w:rsidR="00786DDE" w:rsidRPr="00752993" w:rsidRDefault="00786DDE" w:rsidP="00786DDE">
            <w:pPr>
              <w:pStyle w:val="NoSpacing"/>
              <w:ind w:right="-108"/>
              <w:jc w:val="center"/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</w:pPr>
            <w:bookmarkStart w:id="5" w:name="_Hlk94257137"/>
            <w:r w:rsidRPr="00752993"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  <w:t>Numele, prenumele</w:t>
            </w:r>
          </w:p>
        </w:tc>
        <w:tc>
          <w:tcPr>
            <w:tcW w:w="4111" w:type="dxa"/>
            <w:vAlign w:val="center"/>
          </w:tcPr>
          <w:p w14:paraId="0ABE8B09" w14:textId="626F2288" w:rsidR="00786DDE" w:rsidRPr="00752993" w:rsidRDefault="00786DDE" w:rsidP="00786DDE">
            <w:pPr>
              <w:pStyle w:val="NoSpacing"/>
              <w:ind w:right="-66"/>
              <w:jc w:val="center"/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</w:pPr>
            <w:r w:rsidRPr="00752993"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  <w:t>Locul de muncă</w:t>
            </w:r>
          </w:p>
        </w:tc>
        <w:tc>
          <w:tcPr>
            <w:tcW w:w="931" w:type="dxa"/>
            <w:vAlign w:val="center"/>
          </w:tcPr>
          <w:p w14:paraId="4AE89436" w14:textId="7A9F7807" w:rsidR="00786DDE" w:rsidRPr="00752993" w:rsidRDefault="00786DDE" w:rsidP="00786DDE">
            <w:pPr>
              <w:pStyle w:val="NoSpacing"/>
              <w:jc w:val="center"/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</w:pPr>
            <w:r w:rsidRPr="00752993"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  <w:t>Apreciere</w:t>
            </w:r>
          </w:p>
        </w:tc>
        <w:tc>
          <w:tcPr>
            <w:tcW w:w="2046" w:type="dxa"/>
            <w:vAlign w:val="center"/>
          </w:tcPr>
          <w:p w14:paraId="578AC172" w14:textId="77777777" w:rsidR="00786DDE" w:rsidRPr="00752993" w:rsidRDefault="00786DDE" w:rsidP="00786DDE">
            <w:pPr>
              <w:pStyle w:val="NoSpacing"/>
              <w:jc w:val="center"/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</w:pPr>
            <w:r w:rsidRPr="00752993">
              <w:rPr>
                <w:rFonts w:asciiTheme="minorHAnsi" w:hAnsiTheme="minorHAnsi" w:cstheme="minorHAnsi"/>
                <w:b/>
                <w:i/>
                <w:sz w:val="18"/>
                <w:szCs w:val="18"/>
                <w:lang w:val="ro-RO"/>
              </w:rPr>
              <w:t>Eliberat certificat</w:t>
            </w:r>
          </w:p>
        </w:tc>
      </w:tr>
      <w:tr w:rsidR="00786DDE" w:rsidRPr="001D3054" w14:paraId="71DFC5C2" w14:textId="77777777" w:rsidTr="00312118">
        <w:trPr>
          <w:trHeight w:val="246"/>
          <w:jc w:val="center"/>
        </w:trPr>
        <w:tc>
          <w:tcPr>
            <w:tcW w:w="1838" w:type="dxa"/>
            <w:vAlign w:val="center"/>
          </w:tcPr>
          <w:p w14:paraId="1101953F" w14:textId="054ECC93" w:rsidR="00786DDE" w:rsidRPr="001D3054" w:rsidRDefault="006D1B27" w:rsidP="00786DDE">
            <w:pPr>
              <w:pStyle w:val="NoSpacing"/>
              <w:ind w:right="-108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  <w:lang w:val="ro-RO"/>
              </w:rPr>
              <w:t>{</w:t>
            </w:r>
            <w:r w:rsidR="00786DDE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  <w:lang w:val="ro-RO"/>
              </w:rPr>
              <w:t>NAME</w:t>
            </w: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  <w:lang w:val="ro-RO"/>
              </w:rPr>
              <w:t>}</w:t>
            </w:r>
          </w:p>
        </w:tc>
        <w:tc>
          <w:tcPr>
            <w:tcW w:w="4111" w:type="dxa"/>
            <w:vAlign w:val="center"/>
          </w:tcPr>
          <w:p w14:paraId="6D3B2CC1" w14:textId="28D14AB2" w:rsidR="00786DDE" w:rsidRPr="001D3054" w:rsidRDefault="006D1B27" w:rsidP="00786DDE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r w:rsidR="00786DD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COMPANY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931" w:type="dxa"/>
            <w:vAlign w:val="center"/>
          </w:tcPr>
          <w:p w14:paraId="1230EB81" w14:textId="7D77E981" w:rsidR="00786DDE" w:rsidRPr="001D3054" w:rsidRDefault="00786DDE" w:rsidP="00786DDE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ro-RO"/>
              </w:rPr>
            </w:pPr>
            <w:r w:rsidRPr="00D9349B">
              <w:rPr>
                <w:rFonts w:asciiTheme="minorHAnsi" w:hAnsiTheme="minorHAnsi" w:cstheme="minorHAnsi"/>
                <w:b/>
                <w:sz w:val="20"/>
                <w:szCs w:val="20"/>
                <w:lang w:val="ro-RO"/>
              </w:rPr>
              <w:t>Admis</w:t>
            </w:r>
          </w:p>
        </w:tc>
        <w:tc>
          <w:tcPr>
            <w:tcW w:w="2046" w:type="dxa"/>
            <w:vAlign w:val="center"/>
          </w:tcPr>
          <w:p w14:paraId="79C767A3" w14:textId="1AF07E93" w:rsidR="00786DDE" w:rsidRPr="001D3054" w:rsidRDefault="006D1B27" w:rsidP="00786DDE">
            <w:pPr>
              <w:pStyle w:val="NoSpacing"/>
              <w:ind w:right="-10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ro-RO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o-RO"/>
              </w:rPr>
              <w:t>{</w:t>
            </w:r>
            <w:r w:rsidR="00786DD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ro-RO"/>
              </w:rPr>
              <w:t>DATE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ro-RO"/>
              </w:rPr>
              <w:t>}</w:t>
            </w:r>
          </w:p>
        </w:tc>
      </w:tr>
      <w:bookmarkEnd w:id="5"/>
    </w:tbl>
    <w:p w14:paraId="30B292E5" w14:textId="5DA6AC07" w:rsidR="001777FE" w:rsidRPr="001D3054" w:rsidRDefault="001777FE" w:rsidP="001777FE">
      <w:pPr>
        <w:rPr>
          <w:rFonts w:eastAsia="Calibri" w:cstheme="minorHAnsi"/>
          <w:b/>
          <w:sz w:val="22"/>
          <w:szCs w:val="22"/>
        </w:rPr>
      </w:pPr>
    </w:p>
    <w:tbl>
      <w:tblPr>
        <w:tblW w:w="0" w:type="auto"/>
        <w:tblInd w:w="642" w:type="dxa"/>
        <w:tblLayout w:type="fixed"/>
        <w:tblLook w:val="00A0" w:firstRow="1" w:lastRow="0" w:firstColumn="1" w:lastColumn="0" w:noHBand="0" w:noVBand="0"/>
      </w:tblPr>
      <w:tblGrid>
        <w:gridCol w:w="628"/>
        <w:gridCol w:w="1036"/>
        <w:gridCol w:w="1596"/>
      </w:tblGrid>
      <w:tr w:rsidR="001777FE" w:rsidRPr="001D3054" w14:paraId="75749A77" w14:textId="77777777" w:rsidTr="00514C0B">
        <w:trPr>
          <w:trHeight w:val="313"/>
        </w:trPr>
        <w:tc>
          <w:tcPr>
            <w:tcW w:w="628" w:type="dxa"/>
            <w:vMerge w:val="restart"/>
            <w:vAlign w:val="center"/>
          </w:tcPr>
          <w:p w14:paraId="4DBA38ED" w14:textId="7407C4BE" w:rsidR="001777FE" w:rsidRPr="001D3054" w:rsidRDefault="001777FE" w:rsidP="00514C0B">
            <w:pPr>
              <w:pStyle w:val="NoSpacing"/>
              <w:ind w:left="-108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ro-RO"/>
              </w:rPr>
            </w:pPr>
            <w:r w:rsidRPr="001D305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ro-RO"/>
              </w:rPr>
              <w:drawing>
                <wp:inline distT="0" distB="0" distL="0" distR="0" wp14:anchorId="1DED8EB2" wp14:editId="396F0B0D">
                  <wp:extent cx="403860" cy="425450"/>
                  <wp:effectExtent l="0" t="0" r="0" b="0"/>
                  <wp:docPr id="2" name="Imagine 2" descr="O imagine care conține text, semn&#10;&#10;Descriere generată auto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ine 2" descr="O imagine care conține text, semn&#10;&#10;Descriere generată autom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65" t="15569" r="15569" b="13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gridSpan w:val="2"/>
            <w:tcBorders>
              <w:bottom w:val="double" w:sz="4" w:space="0" w:color="auto"/>
            </w:tcBorders>
            <w:vAlign w:val="bottom"/>
          </w:tcPr>
          <w:p w14:paraId="7C26BEDA" w14:textId="77777777" w:rsidR="001777FE" w:rsidRPr="001D3054" w:rsidRDefault="001777FE" w:rsidP="00514C0B">
            <w:pPr>
              <w:pStyle w:val="NoSpacing"/>
              <w:ind w:left="-108" w:right="-109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ro-RO"/>
              </w:rPr>
            </w:pPr>
            <w:r w:rsidRPr="001D3054">
              <w:rPr>
                <w:rFonts w:asciiTheme="minorHAnsi" w:hAnsiTheme="minorHAnsi" w:cstheme="minorHAnsi"/>
                <w:b/>
                <w:sz w:val="20"/>
                <w:szCs w:val="20"/>
                <w:lang w:val="ro-RO"/>
              </w:rPr>
              <w:t>„SIGURANȚA MUNCII”</w:t>
            </w:r>
            <w:r w:rsidRPr="001D3054">
              <w:rPr>
                <w:rFonts w:asciiTheme="minorHAnsi" w:hAnsiTheme="minorHAnsi" w:cstheme="minorHAnsi"/>
                <w:sz w:val="20"/>
                <w:szCs w:val="20"/>
                <w:lang w:val="ro-RO"/>
              </w:rPr>
              <w:t xml:space="preserve"> </w:t>
            </w:r>
            <w:r w:rsidRPr="001D3054">
              <w:rPr>
                <w:rFonts w:asciiTheme="minorHAnsi" w:hAnsiTheme="minorHAnsi" w:cstheme="minorHAnsi"/>
                <w:b/>
                <w:sz w:val="20"/>
                <w:szCs w:val="20"/>
                <w:lang w:val="ro-RO"/>
              </w:rPr>
              <w:t>S.R.L.</w:t>
            </w:r>
          </w:p>
        </w:tc>
      </w:tr>
      <w:tr w:rsidR="001777FE" w:rsidRPr="001D3054" w14:paraId="6D0A7826" w14:textId="77777777" w:rsidTr="00514C0B">
        <w:trPr>
          <w:trHeight w:val="166"/>
        </w:trPr>
        <w:tc>
          <w:tcPr>
            <w:tcW w:w="628" w:type="dxa"/>
            <w:vMerge/>
          </w:tcPr>
          <w:p w14:paraId="1556CF61" w14:textId="77777777" w:rsidR="001777FE" w:rsidRPr="001D3054" w:rsidRDefault="001777FE" w:rsidP="00514C0B">
            <w:pPr>
              <w:pStyle w:val="NoSpacing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1036" w:type="dxa"/>
            <w:tcBorders>
              <w:top w:val="double" w:sz="4" w:space="0" w:color="auto"/>
            </w:tcBorders>
            <w:vAlign w:val="center"/>
          </w:tcPr>
          <w:p w14:paraId="3E5E715D" w14:textId="77777777" w:rsidR="001777FE" w:rsidRPr="001D3054" w:rsidRDefault="001777FE" w:rsidP="00514C0B">
            <w:pPr>
              <w:pStyle w:val="NoSpacing"/>
              <w:ind w:left="-110"/>
              <w:jc w:val="right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ro-RO"/>
              </w:rPr>
            </w:pPr>
            <w:r w:rsidRPr="001D3054">
              <w:rPr>
                <w:rFonts w:asciiTheme="minorHAnsi" w:hAnsiTheme="minorHAnsi" w:cstheme="minorHAnsi"/>
                <w:sz w:val="20"/>
                <w:szCs w:val="20"/>
                <w:lang w:val="ro-RO"/>
              </w:rPr>
              <w:t>Director:</w:t>
            </w:r>
          </w:p>
        </w:tc>
        <w:tc>
          <w:tcPr>
            <w:tcW w:w="1596" w:type="dxa"/>
            <w:tcBorders>
              <w:top w:val="double" w:sz="4" w:space="0" w:color="auto"/>
            </w:tcBorders>
            <w:vAlign w:val="center"/>
          </w:tcPr>
          <w:p w14:paraId="482FCE4F" w14:textId="77777777" w:rsidR="001777FE" w:rsidRPr="001D3054" w:rsidRDefault="001777FE" w:rsidP="00514C0B">
            <w:pPr>
              <w:pStyle w:val="NoSpacing"/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ro-RO"/>
              </w:rPr>
            </w:pPr>
            <w:r w:rsidRPr="001D3054">
              <w:rPr>
                <w:rFonts w:asciiTheme="minorHAnsi" w:hAnsiTheme="minorHAnsi" w:cstheme="minorHAnsi"/>
                <w:b/>
                <w:sz w:val="20"/>
                <w:szCs w:val="20"/>
                <w:lang w:val="ro-RO"/>
              </w:rPr>
              <w:t>Iurie Crăciuneac</w:t>
            </w:r>
          </w:p>
        </w:tc>
      </w:tr>
    </w:tbl>
    <w:p w14:paraId="2433A814" w14:textId="40237344" w:rsidR="00F329D2" w:rsidRPr="001D3054" w:rsidRDefault="00F329D2" w:rsidP="009B1083">
      <w:pPr>
        <w:rPr>
          <w:rFonts w:cstheme="minorHAnsi"/>
        </w:rPr>
      </w:pPr>
    </w:p>
    <w:sectPr w:rsidR="00F329D2" w:rsidRPr="001D3054" w:rsidSect="00E8606C">
      <w:pgSz w:w="11907" w:h="8392" w:orient="landscape" w:code="11"/>
      <w:pgMar w:top="425" w:right="425" w:bottom="425" w:left="425" w:header="720" w:footer="720" w:gutter="0"/>
      <w:pgBorders w:offsetFrom="page">
        <w:top w:val="twistedLines1" w:sz="18" w:space="24" w:color="252C63" w:themeColor="accent1"/>
        <w:left w:val="twistedLines1" w:sz="18" w:space="24" w:color="252C63" w:themeColor="accent1"/>
        <w:bottom w:val="twistedLines1" w:sz="18" w:space="24" w:color="252C63" w:themeColor="accent1"/>
        <w:right w:val="twistedLines1" w:sz="18" w:space="24" w:color="252C63" w:themeColor="accent1"/>
      </w:pgBorders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F1A8" w14:textId="77777777" w:rsidR="00F82F2A" w:rsidRDefault="00F82F2A" w:rsidP="000875C0">
      <w:r>
        <w:separator/>
      </w:r>
    </w:p>
  </w:endnote>
  <w:endnote w:type="continuationSeparator" w:id="0">
    <w:p w14:paraId="5A82A8DD" w14:textId="77777777" w:rsidR="00F82F2A" w:rsidRDefault="00F82F2A" w:rsidP="000875C0">
      <w:r>
        <w:continuationSeparator/>
      </w:r>
    </w:p>
  </w:endnote>
  <w:endnote w:type="continuationNotice" w:id="1">
    <w:p w14:paraId="2FE7329F" w14:textId="77777777" w:rsidR="00F82F2A" w:rsidRDefault="00F82F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7E79" w14:textId="77777777" w:rsidR="00F82F2A" w:rsidRDefault="00F82F2A" w:rsidP="000875C0">
      <w:r>
        <w:separator/>
      </w:r>
    </w:p>
  </w:footnote>
  <w:footnote w:type="continuationSeparator" w:id="0">
    <w:p w14:paraId="50E2DAF6" w14:textId="77777777" w:rsidR="00F82F2A" w:rsidRDefault="00F82F2A" w:rsidP="000875C0">
      <w:r>
        <w:continuationSeparator/>
      </w:r>
    </w:p>
  </w:footnote>
  <w:footnote w:type="continuationNotice" w:id="1">
    <w:p w14:paraId="01407DB7" w14:textId="77777777" w:rsidR="00F82F2A" w:rsidRDefault="00F82F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2DC9"/>
    <w:multiLevelType w:val="hybridMultilevel"/>
    <w:tmpl w:val="0F0464CE"/>
    <w:lvl w:ilvl="0" w:tplc="86C6D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67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1C"/>
    <w:rsid w:val="00007FF1"/>
    <w:rsid w:val="0003083A"/>
    <w:rsid w:val="00042FBF"/>
    <w:rsid w:val="000434A1"/>
    <w:rsid w:val="000515A7"/>
    <w:rsid w:val="00056FCD"/>
    <w:rsid w:val="00073919"/>
    <w:rsid w:val="0007617B"/>
    <w:rsid w:val="000875C0"/>
    <w:rsid w:val="00094622"/>
    <w:rsid w:val="000A10E1"/>
    <w:rsid w:val="000A79DE"/>
    <w:rsid w:val="000F29F9"/>
    <w:rsid w:val="000F2E1C"/>
    <w:rsid w:val="000F6446"/>
    <w:rsid w:val="00103ED2"/>
    <w:rsid w:val="00106A31"/>
    <w:rsid w:val="00111626"/>
    <w:rsid w:val="00113F7A"/>
    <w:rsid w:val="00121FEC"/>
    <w:rsid w:val="00124EB3"/>
    <w:rsid w:val="00134D0B"/>
    <w:rsid w:val="0014171F"/>
    <w:rsid w:val="0014674A"/>
    <w:rsid w:val="00156267"/>
    <w:rsid w:val="001777FE"/>
    <w:rsid w:val="00185D3E"/>
    <w:rsid w:val="00186721"/>
    <w:rsid w:val="001904F0"/>
    <w:rsid w:val="001962F9"/>
    <w:rsid w:val="001B7268"/>
    <w:rsid w:val="001B7B93"/>
    <w:rsid w:val="001C25AB"/>
    <w:rsid w:val="001C30BB"/>
    <w:rsid w:val="001D266F"/>
    <w:rsid w:val="001D3054"/>
    <w:rsid w:val="001D52CE"/>
    <w:rsid w:val="001E00FA"/>
    <w:rsid w:val="001E6DF1"/>
    <w:rsid w:val="001E7CDB"/>
    <w:rsid w:val="001F2C34"/>
    <w:rsid w:val="0020173A"/>
    <w:rsid w:val="00201943"/>
    <w:rsid w:val="00213280"/>
    <w:rsid w:val="002139B2"/>
    <w:rsid w:val="0021775B"/>
    <w:rsid w:val="00227C00"/>
    <w:rsid w:val="00232EF1"/>
    <w:rsid w:val="002416E6"/>
    <w:rsid w:val="0024775C"/>
    <w:rsid w:val="002639B1"/>
    <w:rsid w:val="00286625"/>
    <w:rsid w:val="00287EB4"/>
    <w:rsid w:val="002A5054"/>
    <w:rsid w:val="002B72CA"/>
    <w:rsid w:val="002D3BDE"/>
    <w:rsid w:val="002D58F6"/>
    <w:rsid w:val="002E253D"/>
    <w:rsid w:val="002E7F84"/>
    <w:rsid w:val="002F73D0"/>
    <w:rsid w:val="00310008"/>
    <w:rsid w:val="00312118"/>
    <w:rsid w:val="00314887"/>
    <w:rsid w:val="00323204"/>
    <w:rsid w:val="00324158"/>
    <w:rsid w:val="0033371D"/>
    <w:rsid w:val="0033583C"/>
    <w:rsid w:val="003550C4"/>
    <w:rsid w:val="00355102"/>
    <w:rsid w:val="00374A49"/>
    <w:rsid w:val="00382C24"/>
    <w:rsid w:val="003A0ACA"/>
    <w:rsid w:val="003A338D"/>
    <w:rsid w:val="003B0218"/>
    <w:rsid w:val="003C07D9"/>
    <w:rsid w:val="003C2748"/>
    <w:rsid w:val="004009D3"/>
    <w:rsid w:val="00440177"/>
    <w:rsid w:val="0045029C"/>
    <w:rsid w:val="0045039F"/>
    <w:rsid w:val="00454033"/>
    <w:rsid w:val="00455E01"/>
    <w:rsid w:val="00461494"/>
    <w:rsid w:val="00464A57"/>
    <w:rsid w:val="00470ADD"/>
    <w:rsid w:val="0048065A"/>
    <w:rsid w:val="00482A23"/>
    <w:rsid w:val="00496784"/>
    <w:rsid w:val="0049769F"/>
    <w:rsid w:val="004B3E72"/>
    <w:rsid w:val="004B72F9"/>
    <w:rsid w:val="004C21AB"/>
    <w:rsid w:val="004C3795"/>
    <w:rsid w:val="004D0337"/>
    <w:rsid w:val="004D40F0"/>
    <w:rsid w:val="004E277A"/>
    <w:rsid w:val="004E7AA0"/>
    <w:rsid w:val="004F3368"/>
    <w:rsid w:val="00500E4E"/>
    <w:rsid w:val="0050109B"/>
    <w:rsid w:val="0050636B"/>
    <w:rsid w:val="00511D32"/>
    <w:rsid w:val="00517A30"/>
    <w:rsid w:val="00521166"/>
    <w:rsid w:val="00530D43"/>
    <w:rsid w:val="005358A0"/>
    <w:rsid w:val="005546DD"/>
    <w:rsid w:val="00565E8C"/>
    <w:rsid w:val="00574E22"/>
    <w:rsid w:val="00577F36"/>
    <w:rsid w:val="00594494"/>
    <w:rsid w:val="005C4BFE"/>
    <w:rsid w:val="005C78D2"/>
    <w:rsid w:val="005C7A3F"/>
    <w:rsid w:val="005F2A53"/>
    <w:rsid w:val="00601128"/>
    <w:rsid w:val="006237E5"/>
    <w:rsid w:val="00625CCD"/>
    <w:rsid w:val="00630C1F"/>
    <w:rsid w:val="006372CA"/>
    <w:rsid w:val="0065205C"/>
    <w:rsid w:val="006601F2"/>
    <w:rsid w:val="006616E9"/>
    <w:rsid w:val="006639A8"/>
    <w:rsid w:val="00683186"/>
    <w:rsid w:val="0069225D"/>
    <w:rsid w:val="006944C8"/>
    <w:rsid w:val="006A3FAC"/>
    <w:rsid w:val="006A75DC"/>
    <w:rsid w:val="006B18FC"/>
    <w:rsid w:val="006B2C5A"/>
    <w:rsid w:val="006C0B59"/>
    <w:rsid w:val="006D1B27"/>
    <w:rsid w:val="006E70B1"/>
    <w:rsid w:val="006E713B"/>
    <w:rsid w:val="006F2FC9"/>
    <w:rsid w:val="006F3C11"/>
    <w:rsid w:val="00701E00"/>
    <w:rsid w:val="00706B50"/>
    <w:rsid w:val="00733C75"/>
    <w:rsid w:val="0074543B"/>
    <w:rsid w:val="00752993"/>
    <w:rsid w:val="00757CAF"/>
    <w:rsid w:val="00764647"/>
    <w:rsid w:val="00766F3C"/>
    <w:rsid w:val="00777B7C"/>
    <w:rsid w:val="00781798"/>
    <w:rsid w:val="007822B2"/>
    <w:rsid w:val="00786DDE"/>
    <w:rsid w:val="00796CF2"/>
    <w:rsid w:val="007A2ED9"/>
    <w:rsid w:val="007A5383"/>
    <w:rsid w:val="007B5258"/>
    <w:rsid w:val="007C0163"/>
    <w:rsid w:val="007C41D5"/>
    <w:rsid w:val="007D2DEA"/>
    <w:rsid w:val="007D7006"/>
    <w:rsid w:val="007E0896"/>
    <w:rsid w:val="007F23CD"/>
    <w:rsid w:val="00811252"/>
    <w:rsid w:val="008130DC"/>
    <w:rsid w:val="00813554"/>
    <w:rsid w:val="00820FAE"/>
    <w:rsid w:val="00824EAA"/>
    <w:rsid w:val="00832274"/>
    <w:rsid w:val="00833007"/>
    <w:rsid w:val="0084690D"/>
    <w:rsid w:val="008548C8"/>
    <w:rsid w:val="0088227F"/>
    <w:rsid w:val="008823F3"/>
    <w:rsid w:val="00885C53"/>
    <w:rsid w:val="00887398"/>
    <w:rsid w:val="008A20F5"/>
    <w:rsid w:val="008B1AC9"/>
    <w:rsid w:val="008B1FA2"/>
    <w:rsid w:val="008C1369"/>
    <w:rsid w:val="008C26DE"/>
    <w:rsid w:val="008C77BE"/>
    <w:rsid w:val="008D4107"/>
    <w:rsid w:val="008D6FB3"/>
    <w:rsid w:val="008E74D1"/>
    <w:rsid w:val="008F7137"/>
    <w:rsid w:val="00902645"/>
    <w:rsid w:val="0090304C"/>
    <w:rsid w:val="00903081"/>
    <w:rsid w:val="00903E97"/>
    <w:rsid w:val="00905528"/>
    <w:rsid w:val="00913F08"/>
    <w:rsid w:val="00944868"/>
    <w:rsid w:val="0094619D"/>
    <w:rsid w:val="00947DE5"/>
    <w:rsid w:val="00956E59"/>
    <w:rsid w:val="0095710C"/>
    <w:rsid w:val="00965CED"/>
    <w:rsid w:val="00967D57"/>
    <w:rsid w:val="00976237"/>
    <w:rsid w:val="009A57BE"/>
    <w:rsid w:val="009A5820"/>
    <w:rsid w:val="009A67D5"/>
    <w:rsid w:val="009B1083"/>
    <w:rsid w:val="009C07EE"/>
    <w:rsid w:val="009C18B3"/>
    <w:rsid w:val="009C6513"/>
    <w:rsid w:val="009D3373"/>
    <w:rsid w:val="009D4817"/>
    <w:rsid w:val="009E12BD"/>
    <w:rsid w:val="009F16EB"/>
    <w:rsid w:val="00A04CC4"/>
    <w:rsid w:val="00A13CB5"/>
    <w:rsid w:val="00A1425A"/>
    <w:rsid w:val="00A14C55"/>
    <w:rsid w:val="00A304D4"/>
    <w:rsid w:val="00A33C2A"/>
    <w:rsid w:val="00A54BC3"/>
    <w:rsid w:val="00A614C6"/>
    <w:rsid w:val="00A918B1"/>
    <w:rsid w:val="00A919FF"/>
    <w:rsid w:val="00A958D9"/>
    <w:rsid w:val="00A96414"/>
    <w:rsid w:val="00A9715D"/>
    <w:rsid w:val="00AA22BB"/>
    <w:rsid w:val="00AA45CD"/>
    <w:rsid w:val="00AA7521"/>
    <w:rsid w:val="00AB7F37"/>
    <w:rsid w:val="00AC2AE5"/>
    <w:rsid w:val="00AD4135"/>
    <w:rsid w:val="00AD60B4"/>
    <w:rsid w:val="00AE65CD"/>
    <w:rsid w:val="00AF2C1A"/>
    <w:rsid w:val="00AF46A1"/>
    <w:rsid w:val="00AF47F9"/>
    <w:rsid w:val="00B02650"/>
    <w:rsid w:val="00B0601D"/>
    <w:rsid w:val="00B26126"/>
    <w:rsid w:val="00B3467D"/>
    <w:rsid w:val="00B43CA0"/>
    <w:rsid w:val="00B4652A"/>
    <w:rsid w:val="00B60CF8"/>
    <w:rsid w:val="00B71E9A"/>
    <w:rsid w:val="00B76559"/>
    <w:rsid w:val="00B77B26"/>
    <w:rsid w:val="00B84C97"/>
    <w:rsid w:val="00B8778C"/>
    <w:rsid w:val="00B92C24"/>
    <w:rsid w:val="00B97401"/>
    <w:rsid w:val="00BA757B"/>
    <w:rsid w:val="00BB7770"/>
    <w:rsid w:val="00BC1FF2"/>
    <w:rsid w:val="00BC2F00"/>
    <w:rsid w:val="00BC5928"/>
    <w:rsid w:val="00BE2557"/>
    <w:rsid w:val="00BF18D9"/>
    <w:rsid w:val="00BF3569"/>
    <w:rsid w:val="00C026C1"/>
    <w:rsid w:val="00C06C8F"/>
    <w:rsid w:val="00C26A15"/>
    <w:rsid w:val="00C26B7B"/>
    <w:rsid w:val="00C502FD"/>
    <w:rsid w:val="00C56645"/>
    <w:rsid w:val="00C70B50"/>
    <w:rsid w:val="00C70F9F"/>
    <w:rsid w:val="00C940B3"/>
    <w:rsid w:val="00CA0524"/>
    <w:rsid w:val="00CA3E18"/>
    <w:rsid w:val="00CD4C49"/>
    <w:rsid w:val="00CF0027"/>
    <w:rsid w:val="00D04B64"/>
    <w:rsid w:val="00D27FB3"/>
    <w:rsid w:val="00D30BF6"/>
    <w:rsid w:val="00D34CAC"/>
    <w:rsid w:val="00D41071"/>
    <w:rsid w:val="00D600DB"/>
    <w:rsid w:val="00D7330E"/>
    <w:rsid w:val="00D76A8B"/>
    <w:rsid w:val="00D806AB"/>
    <w:rsid w:val="00D874E7"/>
    <w:rsid w:val="00DA3F87"/>
    <w:rsid w:val="00DA6321"/>
    <w:rsid w:val="00DB5249"/>
    <w:rsid w:val="00DD1C10"/>
    <w:rsid w:val="00DD2018"/>
    <w:rsid w:val="00DE572B"/>
    <w:rsid w:val="00E0167D"/>
    <w:rsid w:val="00E038CA"/>
    <w:rsid w:val="00E13588"/>
    <w:rsid w:val="00E15DC5"/>
    <w:rsid w:val="00E32270"/>
    <w:rsid w:val="00E33C2C"/>
    <w:rsid w:val="00E34A63"/>
    <w:rsid w:val="00E44EFC"/>
    <w:rsid w:val="00E47467"/>
    <w:rsid w:val="00E47B68"/>
    <w:rsid w:val="00E504F3"/>
    <w:rsid w:val="00E52F25"/>
    <w:rsid w:val="00E62004"/>
    <w:rsid w:val="00E64ED9"/>
    <w:rsid w:val="00E72C4B"/>
    <w:rsid w:val="00E81CD3"/>
    <w:rsid w:val="00E8606C"/>
    <w:rsid w:val="00E9386A"/>
    <w:rsid w:val="00EB09CF"/>
    <w:rsid w:val="00EC115F"/>
    <w:rsid w:val="00EC22EE"/>
    <w:rsid w:val="00EC34D1"/>
    <w:rsid w:val="00EE6A09"/>
    <w:rsid w:val="00EF15A6"/>
    <w:rsid w:val="00EF2E0E"/>
    <w:rsid w:val="00F01E2B"/>
    <w:rsid w:val="00F11837"/>
    <w:rsid w:val="00F14B54"/>
    <w:rsid w:val="00F329D2"/>
    <w:rsid w:val="00F33E49"/>
    <w:rsid w:val="00F404F7"/>
    <w:rsid w:val="00F40BA0"/>
    <w:rsid w:val="00F55C9D"/>
    <w:rsid w:val="00F55D67"/>
    <w:rsid w:val="00F56CE5"/>
    <w:rsid w:val="00F62E3B"/>
    <w:rsid w:val="00F6496A"/>
    <w:rsid w:val="00F70792"/>
    <w:rsid w:val="00F74877"/>
    <w:rsid w:val="00F752B8"/>
    <w:rsid w:val="00F82F2A"/>
    <w:rsid w:val="00F84CB9"/>
    <w:rsid w:val="00F872DB"/>
    <w:rsid w:val="00FB4B32"/>
    <w:rsid w:val="00FE14DA"/>
    <w:rsid w:val="00FE1FEC"/>
    <w:rsid w:val="00FF3765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A23E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ro-RO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C4B"/>
    <w:pPr>
      <w:keepNext/>
      <w:keepLines/>
      <w:ind w:left="0" w:right="0"/>
      <w:outlineLvl w:val="0"/>
    </w:pPr>
    <w:rPr>
      <w:rFonts w:ascii="Times New Roman" w:eastAsiaTheme="majorEastAsia" w:hAnsi="Times New Roman" w:cstheme="majorBidi"/>
      <w:caps/>
      <w:color w:val="BF9237" w:themeColor="accent2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008"/>
    <w:pPr>
      <w:keepNext/>
      <w:keepLines/>
      <w:spacing w:before="40"/>
      <w:ind w:left="0" w:right="0"/>
      <w:outlineLvl w:val="1"/>
    </w:pPr>
    <w:rPr>
      <w:rFonts w:ascii="Times New Roman" w:eastAsiaTheme="majorEastAsia" w:hAnsi="Times New Roman" w:cstheme="majorBidi"/>
      <w:caps/>
      <w:color w:val="BF9237" w:themeColor="accent2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Theme="majorEastAsia" w:cstheme="majorBid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basedOn w:val="DefaultParagraphFont"/>
    <w:link w:val="Heading1"/>
    <w:uiPriority w:val="9"/>
    <w:rsid w:val="00E72C4B"/>
    <w:rPr>
      <w:rFonts w:ascii="Times New Roman" w:eastAsiaTheme="majorEastAsia" w:hAnsi="Times New Roman" w:cstheme="majorBidi"/>
      <w:caps/>
      <w:color w:val="BF9237" w:themeColor="accent2"/>
      <w:spacing w:val="40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0008"/>
    <w:rPr>
      <w:rFonts w:ascii="Times New Roman" w:eastAsiaTheme="majorEastAsia" w:hAnsi="Times New Roman" w:cstheme="majorBidi"/>
      <w:caps/>
      <w:color w:val="BF9237" w:themeColor="accent2"/>
      <w:spacing w:val="2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2F9"/>
    <w:rPr>
      <w:rFonts w:eastAsiaTheme="majorEastAsia" w:cstheme="majorBidi"/>
      <w:caps/>
      <w:spacing w:val="20"/>
      <w:sz w:val="32"/>
      <w:szCs w:val="24"/>
    </w:rPr>
  </w:style>
  <w:style w:type="paragraph" w:styleId="NoSpacing">
    <w:name w:val="No Spacing"/>
    <w:link w:val="NoSpacingChar"/>
    <w:uiPriority w:val="99"/>
    <w:qFormat/>
    <w:rsid w:val="001777FE"/>
    <w:pPr>
      <w:jc w:val="left"/>
    </w:pPr>
    <w:rPr>
      <w:rFonts w:ascii="Calibri" w:eastAsia="Calibri" w:hAnsi="Calibri" w:cs="Times New Roman"/>
      <w:color w:val="auto"/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99"/>
    <w:rsid w:val="001777FE"/>
    <w:rPr>
      <w:rFonts w:ascii="Calibri" w:eastAsia="Calibri" w:hAnsi="Calibri" w:cs="Times New Roman"/>
      <w:color w:val="auto"/>
      <w:sz w:val="22"/>
      <w:szCs w:val="22"/>
      <w:lang w:val="en-US"/>
    </w:rPr>
  </w:style>
  <w:style w:type="paragraph" w:styleId="ListParagraph">
    <w:name w:val="List Paragraph"/>
    <w:basedOn w:val="Normal"/>
    <w:qFormat/>
    <w:rsid w:val="001777FE"/>
    <w:pPr>
      <w:suppressAutoHyphens/>
      <w:ind w:left="720" w:right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uranta%20Muncii\AppData\Roaming\Microsoft\Templates\Certificat%20de%20diplom&#25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412B2BC1A04FB2A3B36E2AEAFF4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13B2D-4F95-42C7-AF87-BB2E2CA75014}"/>
      </w:docPartPr>
      <w:docPartBody>
        <w:p w:rsidR="005514F9" w:rsidRDefault="002F45C2" w:rsidP="002F45C2">
          <w:pPr>
            <w:pStyle w:val="71412B2BC1A04FB2A3B36E2AEAFF456D"/>
          </w:pPr>
          <w:r w:rsidRPr="002416E6">
            <w:rPr>
              <w:lang w:bidi="ro-RO"/>
            </w:rPr>
            <w:t>Se certifică faptul că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11"/>
    <w:rsid w:val="0024191A"/>
    <w:rsid w:val="0026650A"/>
    <w:rsid w:val="002F45C2"/>
    <w:rsid w:val="0033448F"/>
    <w:rsid w:val="00353C81"/>
    <w:rsid w:val="005514F9"/>
    <w:rsid w:val="005546DD"/>
    <w:rsid w:val="00556C86"/>
    <w:rsid w:val="00625CCD"/>
    <w:rsid w:val="00750586"/>
    <w:rsid w:val="007B4532"/>
    <w:rsid w:val="008548C8"/>
    <w:rsid w:val="00885C53"/>
    <w:rsid w:val="008A248D"/>
    <w:rsid w:val="009D58B3"/>
    <w:rsid w:val="00A304D4"/>
    <w:rsid w:val="00A43311"/>
    <w:rsid w:val="00AC22F5"/>
    <w:rsid w:val="00AF2C1A"/>
    <w:rsid w:val="00BB7770"/>
    <w:rsid w:val="00C26B7B"/>
    <w:rsid w:val="00D51A12"/>
    <w:rsid w:val="00D84BDC"/>
    <w:rsid w:val="00DD2018"/>
    <w:rsid w:val="00E716CF"/>
    <w:rsid w:val="00E8290D"/>
    <w:rsid w:val="00F6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o-MD" w:eastAsia="ro-M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412B2BC1A04FB2A3B36E2AEAFF456D">
    <w:name w:val="71412B2BC1A04FB2A3B36E2AEAFF456D"/>
    <w:rsid w:val="002F45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iploma Certificate">
  <a:themeElements>
    <a:clrScheme name="Custom 9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2C63"/>
      </a:accent1>
      <a:accent2>
        <a:srgbClr val="BF9237"/>
      </a:accent2>
      <a:accent3>
        <a:srgbClr val="DCC683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4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d446c944705a322646ffb80e727be07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6fadf727bc34ad5af881c59f13619dc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7DA92-73C9-4064-9FF1-D655FF8730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27092-B225-411B-BE6A-E0ABD8C30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020C47-4391-421B-A742-83B368B5334E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2AE5C78-FFBF-4552-8D94-56FA574504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C:\Users\Siguranta Muncii\AppData\Roaming\Microsoft\Templates\Certificat de diplomă.dotx</Template>
  <TotalTime>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2026-04-27T18:57:00Z</dcterms:created>
  <dcterms:modified xsi:type="dcterms:W3CDTF">2026-04-27T19:51:00Z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2023-04-05T17:58:26Z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44357a6a-f92f-4be7-81f8-97d4656762a6</vt:lpwstr>
  </property>
  <property fmtid="{D5CDD505-2E9C-101B-9397-08002B2CF9AE}" pid="8" name="MSIP_Label_defa4170-0d19-0005-0004-bc88714345d2_ActionId">
    <vt:lpwstr>c819d3fe-f302-4554-be16-f17c880d4f7e</vt:lpwstr>
  </property>
  <property fmtid="{D5CDD505-2E9C-101B-9397-08002B2CF9AE}" pid="9" name="MSIP_Label_defa4170-0d19-0005-0004-bc88714345d2_ContentBits">
    <vt:lpwstr>0</vt:lpwstr>
  </property>
</Properties>
</file>